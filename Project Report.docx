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13A1" w14:textId="27432AD5" w:rsidR="00C6554A" w:rsidRPr="00557134" w:rsidRDefault="009F061F" w:rsidP="009F061F">
      <w:pPr>
        <w:pStyle w:val="Title"/>
        <w:rPr>
          <w:sz w:val="120"/>
          <w:szCs w:val="120"/>
        </w:rPr>
      </w:pPr>
      <w:r w:rsidRPr="00557134">
        <w:rPr>
          <w:sz w:val="120"/>
          <w:szCs w:val="120"/>
        </w:rPr>
        <w:t>Digital Literacy Portfolio</w:t>
      </w:r>
    </w:p>
    <w:p w14:paraId="5440B63F" w14:textId="77777777" w:rsidR="00557134" w:rsidRDefault="00557134" w:rsidP="009F061F">
      <w:pPr>
        <w:pStyle w:val="Subtitle"/>
        <w:rPr>
          <w:sz w:val="40"/>
          <w:szCs w:val="40"/>
        </w:rPr>
      </w:pPr>
    </w:p>
    <w:p w14:paraId="792DF072" w14:textId="77777777" w:rsidR="00557134" w:rsidRDefault="00557134" w:rsidP="009F061F">
      <w:pPr>
        <w:pStyle w:val="Subtitle"/>
        <w:rPr>
          <w:sz w:val="40"/>
          <w:szCs w:val="40"/>
        </w:rPr>
      </w:pPr>
    </w:p>
    <w:p w14:paraId="529ADF6D" w14:textId="77777777" w:rsidR="00557134" w:rsidRDefault="00557134" w:rsidP="009F061F">
      <w:pPr>
        <w:pStyle w:val="Subtitle"/>
        <w:rPr>
          <w:sz w:val="48"/>
          <w:szCs w:val="48"/>
        </w:rPr>
      </w:pPr>
    </w:p>
    <w:p w14:paraId="38F14188" w14:textId="00081019" w:rsidR="009F061F" w:rsidRPr="00557134" w:rsidRDefault="009F061F" w:rsidP="009F061F">
      <w:pPr>
        <w:pStyle w:val="Subtitle"/>
        <w:rPr>
          <w:sz w:val="56"/>
          <w:szCs w:val="56"/>
        </w:rPr>
      </w:pPr>
      <w:r w:rsidRPr="00557134">
        <w:rPr>
          <w:sz w:val="56"/>
          <w:szCs w:val="56"/>
        </w:rPr>
        <w:t>BY - Shaurya Sharma 25BCE1053</w:t>
      </w:r>
      <w:r w:rsidRPr="00557134">
        <w:rPr>
          <w:sz w:val="56"/>
          <w:szCs w:val="56"/>
        </w:rPr>
        <w:t>6</w:t>
      </w:r>
    </w:p>
    <w:p w14:paraId="4C533B89" w14:textId="77777777" w:rsidR="00557134" w:rsidRPr="00557134" w:rsidRDefault="00557134" w:rsidP="009F061F">
      <w:pPr>
        <w:pStyle w:val="Subtitle"/>
        <w:rPr>
          <w:sz w:val="56"/>
          <w:szCs w:val="56"/>
        </w:rPr>
      </w:pPr>
    </w:p>
    <w:p w14:paraId="1A6BD7F3" w14:textId="56967427" w:rsidR="009F061F" w:rsidRPr="009E7C42" w:rsidRDefault="009F061F" w:rsidP="009F061F">
      <w:pPr>
        <w:pStyle w:val="Subtitle"/>
        <w:rPr>
          <w:sz w:val="52"/>
          <w:szCs w:val="52"/>
        </w:rPr>
      </w:pPr>
      <w:r w:rsidRPr="009E7C42">
        <w:rPr>
          <w:sz w:val="52"/>
          <w:szCs w:val="52"/>
        </w:rPr>
        <w:t>Student digital</w:t>
      </w:r>
      <w:r w:rsidR="009E7C42" w:rsidRPr="009E7C42">
        <w:rPr>
          <w:sz w:val="52"/>
          <w:szCs w:val="52"/>
        </w:rPr>
        <w:t xml:space="preserve"> </w:t>
      </w:r>
      <w:r w:rsidRPr="009E7C42">
        <w:rPr>
          <w:sz w:val="52"/>
          <w:szCs w:val="52"/>
        </w:rPr>
        <w:t>ambassador</w:t>
      </w:r>
    </w:p>
    <w:p w14:paraId="5CD6C564" w14:textId="6BC07292" w:rsidR="00557134" w:rsidRPr="009E7C42" w:rsidRDefault="00557134" w:rsidP="00557134">
      <w:pPr>
        <w:pStyle w:val="Subtitle"/>
        <w:jc w:val="left"/>
        <w:rPr>
          <w:sz w:val="52"/>
          <w:szCs w:val="52"/>
        </w:rPr>
      </w:pPr>
      <w:r w:rsidRPr="009E7C42">
        <w:rPr>
          <w:sz w:val="52"/>
          <w:szCs w:val="52"/>
        </w:rPr>
        <w:t xml:space="preserve">                    VIt-Bhopal</w:t>
      </w:r>
    </w:p>
    <w:p w14:paraId="54D8CC6C" w14:textId="22E4B426" w:rsidR="00C6554A" w:rsidRPr="009E7C42" w:rsidRDefault="00C6554A" w:rsidP="009F061F">
      <w:pPr>
        <w:pStyle w:val="Subtitle"/>
        <w:jc w:val="left"/>
        <w:rPr>
          <w:sz w:val="52"/>
          <w:szCs w:val="52"/>
        </w:rPr>
      </w:pPr>
    </w:p>
    <w:p w14:paraId="1C272946" w14:textId="095F0D68" w:rsidR="00C6554A" w:rsidRDefault="009F061F" w:rsidP="00557134">
      <w:pPr>
        <w:pStyle w:val="ContactInfo"/>
        <w:rPr>
          <w:sz w:val="56"/>
          <w:szCs w:val="56"/>
        </w:rPr>
      </w:pPr>
      <w:r w:rsidRPr="00557134">
        <w:rPr>
          <w:sz w:val="56"/>
          <w:szCs w:val="56"/>
        </w:rPr>
        <w:t>Digital Literacy</w:t>
      </w:r>
      <w:r w:rsidR="00C6554A" w:rsidRPr="00557134">
        <w:rPr>
          <w:sz w:val="56"/>
          <w:szCs w:val="56"/>
        </w:rPr>
        <w:t xml:space="preserve"> | </w:t>
      </w:r>
      <w:r w:rsidRPr="00557134">
        <w:rPr>
          <w:sz w:val="56"/>
          <w:szCs w:val="56"/>
        </w:rPr>
        <w:t>CSE0001</w:t>
      </w:r>
      <w:r w:rsidR="00C6554A" w:rsidRPr="00557134">
        <w:rPr>
          <w:sz w:val="56"/>
          <w:szCs w:val="56"/>
        </w:rPr>
        <w:t xml:space="preserve"> | </w:t>
      </w:r>
      <w:r w:rsidRPr="00557134">
        <w:rPr>
          <w:sz w:val="56"/>
          <w:szCs w:val="56"/>
        </w:rPr>
        <w:t>22/03/26</w:t>
      </w:r>
      <w:r w:rsidR="00C6554A" w:rsidRPr="00557134">
        <w:rPr>
          <w:sz w:val="56"/>
          <w:szCs w:val="56"/>
        </w:rPr>
        <w:br w:type="page"/>
      </w:r>
    </w:p>
    <w:p w14:paraId="276C7C3A" w14:textId="4B7234F9" w:rsidR="00706F96" w:rsidRPr="00180B07" w:rsidRDefault="00706F96" w:rsidP="00706F96">
      <w:pPr>
        <w:pStyle w:val="Title"/>
        <w:rPr>
          <w:sz w:val="96"/>
          <w:szCs w:val="96"/>
        </w:rPr>
      </w:pPr>
      <w:r w:rsidRPr="00180B07">
        <w:rPr>
          <w:sz w:val="96"/>
          <w:szCs w:val="96"/>
        </w:rPr>
        <w:lastRenderedPageBreak/>
        <w:t>Introduction</w:t>
      </w:r>
    </w:p>
    <w:p w14:paraId="3A0CDEA1" w14:textId="07E68DEC" w:rsidR="009E32C0" w:rsidRPr="00180B07" w:rsidRDefault="00706F96" w:rsidP="00706F96">
      <w:pPr>
        <w:pStyle w:val="ContactInfo"/>
        <w:rPr>
          <w:sz w:val="44"/>
          <w:szCs w:val="44"/>
        </w:rPr>
      </w:pPr>
      <w:r w:rsidRPr="00180B07">
        <w:rPr>
          <w:sz w:val="44"/>
          <w:szCs w:val="44"/>
        </w:rPr>
        <w:t>Digital literacy is an essential skill in today’s technology-driven world. As a Student Digital Ambassador, this project aims to create awareness about the effective and responsible use of digital tools and platforms. The project involves building a digital portfolio, exploring coding and collaboration tools, understanding professional communication, and learning about cybercrime awareness. Each task in this project focuses on developing practical digital skills that are useful for academic and professional growth. Through this project, I gained hands-on experience with various online platforms and learned how to maintain a responsible digital presence. Overall, this assignment helped me understand the importance of digital literacy in education and future career opportunities.</w:t>
      </w:r>
    </w:p>
    <w:p w14:paraId="59AAF2D3" w14:textId="77777777" w:rsidR="009E7C42" w:rsidRDefault="009F061F" w:rsidP="00305721">
      <w:pPr>
        <w:pStyle w:val="Heading1"/>
        <w:rPr>
          <w:sz w:val="56"/>
          <w:szCs w:val="56"/>
        </w:rPr>
      </w:pPr>
      <w:r w:rsidRPr="009E7C42">
        <w:rPr>
          <w:sz w:val="56"/>
          <w:szCs w:val="56"/>
        </w:rPr>
        <w:lastRenderedPageBreak/>
        <w:t>Task-1-</w:t>
      </w:r>
      <w:r w:rsidR="00305721" w:rsidRPr="009E7C42">
        <w:rPr>
          <w:sz w:val="56"/>
          <w:szCs w:val="56"/>
        </w:rPr>
        <w:t xml:space="preserve"> Digital Literacy Awareness </w:t>
      </w:r>
      <w:r w:rsidR="009E7C42">
        <w:rPr>
          <w:sz w:val="56"/>
          <w:szCs w:val="56"/>
        </w:rPr>
        <w:t xml:space="preserve">    </w:t>
      </w:r>
    </w:p>
    <w:p w14:paraId="25671455" w14:textId="18B8F6C9" w:rsidR="00C6554A" w:rsidRPr="009E7C42" w:rsidRDefault="009E7C42" w:rsidP="00305721">
      <w:pPr>
        <w:pStyle w:val="Heading1"/>
        <w:rPr>
          <w:sz w:val="56"/>
          <w:szCs w:val="56"/>
        </w:rPr>
      </w:pPr>
      <w:r>
        <w:rPr>
          <w:sz w:val="56"/>
          <w:szCs w:val="56"/>
        </w:rPr>
        <w:t xml:space="preserve">                      </w:t>
      </w:r>
      <w:r w:rsidR="00305721" w:rsidRPr="009E7C42">
        <w:rPr>
          <w:sz w:val="56"/>
          <w:szCs w:val="56"/>
        </w:rPr>
        <w:t>Infographic</w:t>
      </w:r>
    </w:p>
    <w:p w14:paraId="0D2E1FC1" w14:textId="3E751D81" w:rsidR="00C6554A" w:rsidRPr="002C59EE" w:rsidRDefault="00305721" w:rsidP="00305721">
      <w:pPr>
        <w:pStyle w:val="ListBullet"/>
        <w:numPr>
          <w:ilvl w:val="0"/>
          <w:numId w:val="0"/>
        </w:numPr>
        <w:ind w:left="360"/>
        <w:jc w:val="both"/>
        <w:rPr>
          <w:sz w:val="36"/>
          <w:szCs w:val="36"/>
        </w:rPr>
      </w:pPr>
      <w:r w:rsidRPr="002C59EE">
        <w:rPr>
          <w:sz w:val="36"/>
          <w:szCs w:val="36"/>
        </w:rPr>
        <w:t>I have created this digital literacy infographic using Canva, as it provides easy to use, readymade templates and design elements. The infographic highlights the key aspects of digital literacy, including the meaning of digital literacy, useful digital tools such as Google Docs and GitHub, safe internet practices like using strong passwords and avoiding suspicious links</w:t>
      </w:r>
      <w:r w:rsidR="006E6894" w:rsidRPr="002C59EE">
        <w:rPr>
          <w:sz w:val="36"/>
          <w:szCs w:val="36"/>
        </w:rPr>
        <w:t xml:space="preserve">, </w:t>
      </w:r>
      <w:r w:rsidR="00D95836" w:rsidRPr="002C59EE">
        <w:rPr>
          <w:sz w:val="36"/>
          <w:szCs w:val="36"/>
        </w:rPr>
        <w:t>and the importance of maintaining a professional onl</w:t>
      </w:r>
      <w:r w:rsidR="00DF24F9" w:rsidRPr="002C59EE">
        <w:rPr>
          <w:sz w:val="36"/>
          <w:szCs w:val="36"/>
        </w:rPr>
        <w:t>i</w:t>
      </w:r>
      <w:r w:rsidR="00D95836" w:rsidRPr="002C59EE">
        <w:rPr>
          <w:sz w:val="36"/>
          <w:szCs w:val="36"/>
        </w:rPr>
        <w:t>ne presence</w:t>
      </w:r>
      <w:r w:rsidR="00A22D9F" w:rsidRPr="002C59EE">
        <w:rPr>
          <w:sz w:val="36"/>
          <w:szCs w:val="36"/>
        </w:rPr>
        <w:t xml:space="preserve">. I structured the content into </w:t>
      </w:r>
      <w:r w:rsidR="00DF24F9" w:rsidRPr="002C59EE">
        <w:rPr>
          <w:sz w:val="36"/>
          <w:szCs w:val="36"/>
        </w:rPr>
        <w:t>c</w:t>
      </w:r>
      <w:r w:rsidR="00A22D9F" w:rsidRPr="002C59EE">
        <w:rPr>
          <w:sz w:val="36"/>
          <w:szCs w:val="36"/>
        </w:rPr>
        <w:t xml:space="preserve">lear sections with icons </w:t>
      </w:r>
      <w:r w:rsidR="00DF24F9" w:rsidRPr="002C59EE">
        <w:rPr>
          <w:sz w:val="36"/>
          <w:szCs w:val="36"/>
        </w:rPr>
        <w:t>to make it visually appealing and easy to understand.</w:t>
      </w:r>
    </w:p>
    <w:p w14:paraId="1716392D" w14:textId="5C4CC01E" w:rsidR="00DF24F9" w:rsidRPr="002C59EE" w:rsidRDefault="00F247DE" w:rsidP="00305721">
      <w:pPr>
        <w:pStyle w:val="ListBullet"/>
        <w:numPr>
          <w:ilvl w:val="0"/>
          <w:numId w:val="0"/>
        </w:numPr>
        <w:ind w:left="360"/>
        <w:jc w:val="both"/>
        <w:rPr>
          <w:sz w:val="36"/>
          <w:szCs w:val="36"/>
        </w:rPr>
      </w:pPr>
      <w:r w:rsidRPr="002C59EE">
        <w:rPr>
          <w:sz w:val="36"/>
          <w:szCs w:val="36"/>
        </w:rPr>
        <w:t xml:space="preserve">The challenges I faced </w:t>
      </w:r>
      <w:r w:rsidR="001076AA" w:rsidRPr="002C59EE">
        <w:rPr>
          <w:sz w:val="36"/>
          <w:szCs w:val="36"/>
        </w:rPr>
        <w:t>were selecting the right layout, balancing</w:t>
      </w:r>
      <w:r w:rsidR="00BF14F9" w:rsidRPr="002C59EE">
        <w:rPr>
          <w:sz w:val="36"/>
          <w:szCs w:val="36"/>
        </w:rPr>
        <w:t xml:space="preserve"> text with visuals without overcrowding the</w:t>
      </w:r>
      <w:r w:rsidR="00846255" w:rsidRPr="002C59EE">
        <w:rPr>
          <w:sz w:val="36"/>
          <w:szCs w:val="36"/>
        </w:rPr>
        <w:t xml:space="preserve"> design and selecting just one template out of the </w:t>
      </w:r>
      <w:r w:rsidR="00932F24" w:rsidRPr="002C59EE">
        <w:rPr>
          <w:sz w:val="36"/>
          <w:szCs w:val="36"/>
        </w:rPr>
        <w:t xml:space="preserve">very </w:t>
      </w:r>
      <w:r w:rsidR="00846255" w:rsidRPr="002C59EE">
        <w:rPr>
          <w:sz w:val="36"/>
          <w:szCs w:val="36"/>
        </w:rPr>
        <w:t>vast catalogue given by Canva</w:t>
      </w:r>
      <w:r w:rsidR="009F5AF3" w:rsidRPr="002C59EE">
        <w:rPr>
          <w:sz w:val="36"/>
          <w:szCs w:val="36"/>
        </w:rPr>
        <w:t>.</w:t>
      </w:r>
    </w:p>
    <w:p w14:paraId="3D84E8A9" w14:textId="5D86CA32" w:rsidR="00C6554A" w:rsidRPr="002C59EE" w:rsidRDefault="009F5AF3" w:rsidP="00DE22A3">
      <w:pPr>
        <w:pStyle w:val="ListBullet"/>
        <w:numPr>
          <w:ilvl w:val="0"/>
          <w:numId w:val="0"/>
        </w:numPr>
        <w:ind w:left="360"/>
        <w:jc w:val="both"/>
        <w:rPr>
          <w:sz w:val="36"/>
          <w:szCs w:val="36"/>
        </w:rPr>
      </w:pPr>
      <w:r w:rsidRPr="002C59EE">
        <w:rPr>
          <w:sz w:val="36"/>
          <w:szCs w:val="36"/>
        </w:rPr>
        <w:t>The writing material here was a mix of AI</w:t>
      </w:r>
      <w:r w:rsidR="006B4233" w:rsidRPr="002C59EE">
        <w:rPr>
          <w:sz w:val="36"/>
          <w:szCs w:val="36"/>
        </w:rPr>
        <w:t xml:space="preserve">, </w:t>
      </w:r>
      <w:r w:rsidR="00B603E9" w:rsidRPr="002C59EE">
        <w:rPr>
          <w:sz w:val="36"/>
          <w:szCs w:val="36"/>
        </w:rPr>
        <w:t>my</w:t>
      </w:r>
      <w:r w:rsidR="00D12ED8" w:rsidRPr="002C59EE">
        <w:rPr>
          <w:sz w:val="36"/>
          <w:szCs w:val="36"/>
        </w:rPr>
        <w:t xml:space="preserve"> experience while crafting this infographic</w:t>
      </w:r>
      <w:r w:rsidR="006B4233" w:rsidRPr="002C59EE">
        <w:rPr>
          <w:sz w:val="36"/>
          <w:szCs w:val="36"/>
        </w:rPr>
        <w:t xml:space="preserve"> and the knowledge I gained from the Module 1</w:t>
      </w:r>
      <w:r w:rsidR="00AD531D" w:rsidRPr="002C59EE">
        <w:rPr>
          <w:sz w:val="36"/>
          <w:szCs w:val="36"/>
        </w:rPr>
        <w:t xml:space="preserve"> of the course Digital Literacy</w:t>
      </w:r>
      <w:r w:rsidR="004B71AF" w:rsidRPr="002C59EE">
        <w:rPr>
          <w:sz w:val="36"/>
          <w:szCs w:val="36"/>
        </w:rPr>
        <w:t xml:space="preserve"> on </w:t>
      </w:r>
      <w:proofErr w:type="spellStart"/>
      <w:r w:rsidR="004B71AF" w:rsidRPr="002C59EE">
        <w:rPr>
          <w:sz w:val="36"/>
          <w:szCs w:val="36"/>
        </w:rPr>
        <w:t>Vityarthi</w:t>
      </w:r>
      <w:proofErr w:type="spellEnd"/>
      <w:r w:rsidR="004B71AF" w:rsidRPr="002C59EE">
        <w:rPr>
          <w:sz w:val="36"/>
          <w:szCs w:val="36"/>
        </w:rPr>
        <w:t>.</w:t>
      </w:r>
      <w:r w:rsidR="00D12ED8" w:rsidRPr="002C59EE">
        <w:rPr>
          <w:sz w:val="36"/>
          <w:szCs w:val="36"/>
        </w:rPr>
        <w:t xml:space="preserve"> </w:t>
      </w:r>
      <w:r w:rsidR="004B71AF" w:rsidRPr="002C59EE">
        <w:rPr>
          <w:sz w:val="36"/>
          <w:szCs w:val="36"/>
        </w:rPr>
        <w:t>T</w:t>
      </w:r>
      <w:r w:rsidR="00D12ED8" w:rsidRPr="002C59EE">
        <w:rPr>
          <w:sz w:val="36"/>
          <w:szCs w:val="36"/>
        </w:rPr>
        <w:t>he images were taken from Google</w:t>
      </w:r>
      <w:r w:rsidR="004B71AF" w:rsidRPr="002C59EE">
        <w:rPr>
          <w:sz w:val="36"/>
          <w:szCs w:val="36"/>
        </w:rPr>
        <w:t>.</w:t>
      </w:r>
    </w:p>
    <w:p w14:paraId="40C2407A" w14:textId="77777777" w:rsidR="002C59EE" w:rsidRDefault="002C59EE" w:rsidP="00557134">
      <w:pPr>
        <w:pStyle w:val="Title"/>
        <w:jc w:val="left"/>
        <w:rPr>
          <w:sz w:val="36"/>
          <w:szCs w:val="36"/>
        </w:rPr>
      </w:pPr>
    </w:p>
    <w:p w14:paraId="4184F630" w14:textId="77777777" w:rsidR="002D0A88" w:rsidRDefault="002D0A88" w:rsidP="002C59EE">
      <w:pPr>
        <w:pStyle w:val="Title"/>
        <w:rPr>
          <w:sz w:val="56"/>
          <w:szCs w:val="56"/>
        </w:rPr>
      </w:pPr>
    </w:p>
    <w:p w14:paraId="11C5064B" w14:textId="77777777" w:rsidR="002D0A88" w:rsidRDefault="002D0A88" w:rsidP="002C59EE">
      <w:pPr>
        <w:pStyle w:val="Title"/>
        <w:rPr>
          <w:sz w:val="56"/>
          <w:szCs w:val="56"/>
        </w:rPr>
      </w:pPr>
    </w:p>
    <w:p w14:paraId="64EDA19E" w14:textId="77777777" w:rsidR="002D0A88" w:rsidRDefault="002D0A88" w:rsidP="002C59EE">
      <w:pPr>
        <w:pStyle w:val="Title"/>
        <w:rPr>
          <w:sz w:val="56"/>
          <w:szCs w:val="56"/>
        </w:rPr>
      </w:pPr>
    </w:p>
    <w:p w14:paraId="58019CF1" w14:textId="4E8F2790" w:rsidR="002C59EE" w:rsidRDefault="00DE22A3" w:rsidP="002C59EE">
      <w:pPr>
        <w:pStyle w:val="Title"/>
        <w:rPr>
          <w:sz w:val="56"/>
          <w:szCs w:val="56"/>
        </w:rPr>
      </w:pPr>
      <w:r w:rsidRPr="002C59EE">
        <w:rPr>
          <w:sz w:val="56"/>
          <w:szCs w:val="56"/>
        </w:rPr>
        <w:t>Task</w:t>
      </w:r>
      <w:r w:rsidR="00557134" w:rsidRPr="002C59EE">
        <w:rPr>
          <w:sz w:val="56"/>
          <w:szCs w:val="56"/>
        </w:rPr>
        <w:t>-2- Student Digital Portfolio</w:t>
      </w:r>
    </w:p>
    <w:p w14:paraId="124E4C94" w14:textId="401817DC" w:rsidR="00204302" w:rsidRPr="00B24F5E" w:rsidRDefault="00B24F5E" w:rsidP="00B24F5E">
      <w:pPr>
        <w:jc w:val="center"/>
        <w:rPr>
          <w:sz w:val="36"/>
          <w:szCs w:val="36"/>
        </w:rPr>
      </w:pPr>
      <w:r w:rsidRPr="00B24F5E">
        <w:rPr>
          <w:sz w:val="36"/>
          <w:szCs w:val="36"/>
        </w:rPr>
        <w:t>In this task, I created and updated my profiles on GitHub, LinkedIn, and Kaggle to build my digital portfolio. GitHub is used to showcase projects and manage code, LinkedIn helps in building a professional network, and Kaggle is useful for learning and practi</w:t>
      </w:r>
      <w:r>
        <w:rPr>
          <w:sz w:val="36"/>
          <w:szCs w:val="36"/>
        </w:rPr>
        <w:t>c</w:t>
      </w:r>
      <w:r w:rsidRPr="00B24F5E">
        <w:rPr>
          <w:sz w:val="36"/>
          <w:szCs w:val="36"/>
        </w:rPr>
        <w:t>ing technical skills. This task helped me understand the importance of maintaining a professional online presence. I realized how these platforms can support my academic growth and future career opportunities. In the coming years, I plan to regularly update my GitHub with projects, improve my LinkedIn profile with new skills and achievements, and use Kaggle to enhance my knowledge.</w:t>
      </w:r>
    </w:p>
    <w:p w14:paraId="1BD588D5" w14:textId="77777777" w:rsidR="00204302" w:rsidRPr="00B24F5E" w:rsidRDefault="00204302" w:rsidP="00B24F5E">
      <w:pPr>
        <w:jc w:val="center"/>
        <w:rPr>
          <w:sz w:val="36"/>
          <w:szCs w:val="36"/>
        </w:rPr>
      </w:pPr>
    </w:p>
    <w:p w14:paraId="5B6EA321" w14:textId="77777777" w:rsidR="002C59EE" w:rsidRPr="00B24F5E" w:rsidRDefault="002C59EE" w:rsidP="00B24F5E">
      <w:pPr>
        <w:jc w:val="center"/>
        <w:rPr>
          <w:sz w:val="36"/>
          <w:szCs w:val="36"/>
        </w:rPr>
      </w:pPr>
    </w:p>
    <w:p w14:paraId="24647194" w14:textId="022C3FEE" w:rsidR="00000000" w:rsidRDefault="00000000" w:rsidP="00B24F5E">
      <w:pPr>
        <w:jc w:val="center"/>
        <w:rPr>
          <w:sz w:val="36"/>
          <w:szCs w:val="36"/>
        </w:rPr>
      </w:pPr>
    </w:p>
    <w:p w14:paraId="0C2D2CDA" w14:textId="77777777" w:rsidR="00B24F5E" w:rsidRDefault="00B24F5E" w:rsidP="00B24F5E">
      <w:pPr>
        <w:jc w:val="center"/>
        <w:rPr>
          <w:sz w:val="36"/>
          <w:szCs w:val="36"/>
        </w:rPr>
      </w:pPr>
    </w:p>
    <w:p w14:paraId="74FEF957" w14:textId="77777777" w:rsidR="00B24F5E" w:rsidRDefault="00B24F5E" w:rsidP="00B24F5E">
      <w:pPr>
        <w:jc w:val="center"/>
        <w:rPr>
          <w:sz w:val="36"/>
          <w:szCs w:val="36"/>
        </w:rPr>
      </w:pPr>
    </w:p>
    <w:p w14:paraId="32201B65" w14:textId="77777777" w:rsidR="00B24F5E" w:rsidRDefault="00B24F5E" w:rsidP="00B24F5E">
      <w:pPr>
        <w:jc w:val="center"/>
        <w:rPr>
          <w:sz w:val="36"/>
          <w:szCs w:val="36"/>
        </w:rPr>
      </w:pPr>
    </w:p>
    <w:p w14:paraId="4F2B79D6" w14:textId="77777777" w:rsidR="00B24F5E" w:rsidRDefault="00B24F5E" w:rsidP="00B24F5E">
      <w:pPr>
        <w:jc w:val="center"/>
        <w:rPr>
          <w:sz w:val="36"/>
          <w:szCs w:val="36"/>
        </w:rPr>
      </w:pPr>
    </w:p>
    <w:p w14:paraId="304BA917" w14:textId="77777777" w:rsidR="00B24F5E" w:rsidRDefault="00B24F5E" w:rsidP="00B24F5E">
      <w:pPr>
        <w:jc w:val="center"/>
        <w:rPr>
          <w:sz w:val="36"/>
          <w:szCs w:val="36"/>
        </w:rPr>
      </w:pPr>
    </w:p>
    <w:p w14:paraId="3A439386" w14:textId="0236BCC6" w:rsidR="00B24F5E" w:rsidRDefault="002D0A88" w:rsidP="002D0A88">
      <w:pPr>
        <w:pStyle w:val="Title"/>
      </w:pPr>
      <w:r>
        <w:t>Task-3-</w:t>
      </w:r>
      <w:r w:rsidR="00B0008F">
        <w:t xml:space="preserve"> Explore Coding and Collaboration Platforms</w:t>
      </w:r>
    </w:p>
    <w:p w14:paraId="470A7810" w14:textId="50AF0E67" w:rsidR="00C859D7" w:rsidRPr="00C859D7" w:rsidRDefault="00C859D7" w:rsidP="00C859D7">
      <w:pPr>
        <w:jc w:val="center"/>
        <w:rPr>
          <w:sz w:val="36"/>
          <w:szCs w:val="36"/>
        </w:rPr>
      </w:pPr>
      <w:r w:rsidRPr="00C859D7">
        <w:rPr>
          <w:sz w:val="36"/>
          <w:szCs w:val="36"/>
        </w:rPr>
        <w:t xml:space="preserve">For this task, I used </w:t>
      </w:r>
      <w:proofErr w:type="spellStart"/>
      <w:r w:rsidRPr="00C859D7">
        <w:rPr>
          <w:sz w:val="36"/>
          <w:szCs w:val="36"/>
        </w:rPr>
        <w:t>HackerRank</w:t>
      </w:r>
      <w:proofErr w:type="spellEnd"/>
      <w:r w:rsidRPr="00C859D7">
        <w:rPr>
          <w:sz w:val="36"/>
          <w:szCs w:val="36"/>
        </w:rPr>
        <w:t xml:space="preserve"> to practi</w:t>
      </w:r>
      <w:r w:rsidRPr="00C859D7">
        <w:rPr>
          <w:sz w:val="36"/>
          <w:szCs w:val="36"/>
        </w:rPr>
        <w:t>c</w:t>
      </w:r>
      <w:r w:rsidRPr="00C859D7">
        <w:rPr>
          <w:sz w:val="36"/>
          <w:szCs w:val="36"/>
        </w:rPr>
        <w:t>e coding and completed a beginner-level problem. This helped me understand the basic structure of coding problems and improved my problem-solving skills. I also created a Google Form titled “Digital Literacy Awareness Quiz” with five questions, including multiple choice and short answer types. The form was designed to test basic awareness about digital literacy among students.</w:t>
      </w:r>
    </w:p>
    <w:p w14:paraId="42EDE42F" w14:textId="339E8EBF" w:rsidR="00B0008F" w:rsidRDefault="00C859D7" w:rsidP="00C859D7">
      <w:pPr>
        <w:jc w:val="center"/>
        <w:rPr>
          <w:sz w:val="36"/>
          <w:szCs w:val="36"/>
        </w:rPr>
      </w:pPr>
      <w:r w:rsidRPr="00C859D7">
        <w:rPr>
          <w:sz w:val="36"/>
          <w:szCs w:val="36"/>
        </w:rPr>
        <w:t xml:space="preserve">This task helped me explore useful platforms for learning and collaboration. </w:t>
      </w:r>
      <w:proofErr w:type="spellStart"/>
      <w:r w:rsidRPr="00C859D7">
        <w:rPr>
          <w:sz w:val="36"/>
          <w:szCs w:val="36"/>
        </w:rPr>
        <w:t>HackerRank</w:t>
      </w:r>
      <w:proofErr w:type="spellEnd"/>
      <w:r w:rsidRPr="00C859D7">
        <w:rPr>
          <w:sz w:val="36"/>
          <w:szCs w:val="36"/>
        </w:rPr>
        <w:t xml:space="preserve"> is helpful for practi</w:t>
      </w:r>
      <w:r w:rsidRPr="00C859D7">
        <w:rPr>
          <w:sz w:val="36"/>
          <w:szCs w:val="36"/>
        </w:rPr>
        <w:t>c</w:t>
      </w:r>
      <w:r w:rsidRPr="00C859D7">
        <w:rPr>
          <w:sz w:val="36"/>
          <w:szCs w:val="36"/>
        </w:rPr>
        <w:t>ing coding regularly, while Google Forms is useful for collecting data and conducting quizzes. These tools will support my academic learning and help me improve my technical and analytical skills over time.</w:t>
      </w:r>
    </w:p>
    <w:p w14:paraId="7746732B" w14:textId="77777777" w:rsidR="00C859D7" w:rsidRDefault="00C859D7" w:rsidP="00C859D7">
      <w:pPr>
        <w:jc w:val="center"/>
        <w:rPr>
          <w:sz w:val="36"/>
          <w:szCs w:val="36"/>
        </w:rPr>
      </w:pPr>
    </w:p>
    <w:p w14:paraId="4859BDEC" w14:textId="77777777" w:rsidR="00C859D7" w:rsidRDefault="00C859D7" w:rsidP="00C859D7">
      <w:pPr>
        <w:jc w:val="center"/>
        <w:rPr>
          <w:sz w:val="36"/>
          <w:szCs w:val="36"/>
        </w:rPr>
      </w:pPr>
    </w:p>
    <w:p w14:paraId="3564DDDC" w14:textId="77777777" w:rsidR="00C859D7" w:rsidRDefault="00C859D7" w:rsidP="00C859D7">
      <w:pPr>
        <w:jc w:val="center"/>
        <w:rPr>
          <w:sz w:val="36"/>
          <w:szCs w:val="36"/>
        </w:rPr>
      </w:pPr>
    </w:p>
    <w:p w14:paraId="0DF8DEF9" w14:textId="4D174A91" w:rsidR="00C859D7" w:rsidRPr="00C859D7" w:rsidRDefault="003D3DDF" w:rsidP="003D3DDF">
      <w:pPr>
        <w:pStyle w:val="Title"/>
      </w:pPr>
      <w:r>
        <w:t>Task-4- Email Etiquette</w:t>
      </w:r>
      <w:r w:rsidR="00B410F2">
        <w:t>s</w:t>
      </w:r>
    </w:p>
    <w:p w14:paraId="62D71994" w14:textId="77777777" w:rsidR="0023790E" w:rsidRPr="0023790E" w:rsidRDefault="0023790E" w:rsidP="0023790E">
      <w:pPr>
        <w:jc w:val="center"/>
        <w:rPr>
          <w:sz w:val="36"/>
          <w:szCs w:val="36"/>
        </w:rPr>
      </w:pPr>
      <w:r w:rsidRPr="0023790E">
        <w:rPr>
          <w:sz w:val="36"/>
          <w:szCs w:val="36"/>
        </w:rPr>
        <w:t>In this task, I learned about professional email writing and digital communication etiquette. I drafted two formal emails: one requesting an assignment extension and another expressing interest in an internship opportunity. This helped me understand the importance of using a clear subject line, polite tone, and proper structure in emails.</w:t>
      </w:r>
    </w:p>
    <w:p w14:paraId="243B5636" w14:textId="70FD29CA" w:rsidR="00B0008F" w:rsidRDefault="0023790E" w:rsidP="0023790E">
      <w:pPr>
        <w:jc w:val="center"/>
        <w:rPr>
          <w:sz w:val="36"/>
          <w:szCs w:val="36"/>
        </w:rPr>
      </w:pPr>
      <w:r w:rsidRPr="0023790E">
        <w:rPr>
          <w:sz w:val="36"/>
          <w:szCs w:val="36"/>
        </w:rPr>
        <w:t xml:space="preserve">I also created a social media </w:t>
      </w:r>
      <w:proofErr w:type="gramStart"/>
      <w:r w:rsidRPr="0023790E">
        <w:rPr>
          <w:sz w:val="36"/>
          <w:szCs w:val="36"/>
        </w:rPr>
        <w:t>do’s</w:t>
      </w:r>
      <w:proofErr w:type="gramEnd"/>
      <w:r w:rsidRPr="0023790E">
        <w:rPr>
          <w:sz w:val="36"/>
          <w:szCs w:val="36"/>
        </w:rPr>
        <w:t xml:space="preserve"> and don’ts checklist, which highlights responsible online behavior. Poor digital communication can lead to misunderstandings and negative impressions. For example, sending informal or unclear emails to professors can cause confusion. This task taught me how to communicate effectively and professionally in academic and professional settings.</w:t>
      </w:r>
    </w:p>
    <w:p w14:paraId="21FABC13" w14:textId="77777777" w:rsidR="0023790E" w:rsidRDefault="0023790E" w:rsidP="0023790E">
      <w:pPr>
        <w:jc w:val="center"/>
        <w:rPr>
          <w:sz w:val="36"/>
          <w:szCs w:val="36"/>
        </w:rPr>
      </w:pPr>
    </w:p>
    <w:p w14:paraId="4E24480C" w14:textId="77777777" w:rsidR="0023790E" w:rsidRDefault="0023790E" w:rsidP="0023790E">
      <w:pPr>
        <w:jc w:val="center"/>
        <w:rPr>
          <w:sz w:val="36"/>
          <w:szCs w:val="36"/>
        </w:rPr>
      </w:pPr>
    </w:p>
    <w:p w14:paraId="777B8E86" w14:textId="77777777" w:rsidR="0023790E" w:rsidRDefault="0023790E" w:rsidP="0023790E">
      <w:pPr>
        <w:jc w:val="center"/>
        <w:rPr>
          <w:sz w:val="36"/>
          <w:szCs w:val="36"/>
        </w:rPr>
      </w:pPr>
    </w:p>
    <w:p w14:paraId="58907705" w14:textId="77777777" w:rsidR="0023790E" w:rsidRDefault="0023790E" w:rsidP="0023790E">
      <w:pPr>
        <w:jc w:val="center"/>
        <w:rPr>
          <w:sz w:val="36"/>
          <w:szCs w:val="36"/>
        </w:rPr>
      </w:pPr>
    </w:p>
    <w:p w14:paraId="70C403CB" w14:textId="77777777" w:rsidR="0023790E" w:rsidRDefault="0023790E" w:rsidP="0023790E">
      <w:pPr>
        <w:jc w:val="center"/>
        <w:rPr>
          <w:sz w:val="36"/>
          <w:szCs w:val="36"/>
        </w:rPr>
      </w:pPr>
    </w:p>
    <w:p w14:paraId="33A05127" w14:textId="77777777" w:rsidR="00501DC6" w:rsidRDefault="00501DC6" w:rsidP="0023790E">
      <w:pPr>
        <w:pStyle w:val="Title"/>
      </w:pPr>
    </w:p>
    <w:p w14:paraId="08E538F0" w14:textId="77777777" w:rsidR="00501DC6" w:rsidRDefault="00501DC6" w:rsidP="0023790E">
      <w:pPr>
        <w:pStyle w:val="Title"/>
      </w:pPr>
    </w:p>
    <w:p w14:paraId="6F3EAB2C" w14:textId="2856115F" w:rsidR="0023790E" w:rsidRDefault="0023790E" w:rsidP="0023790E">
      <w:pPr>
        <w:pStyle w:val="Title"/>
      </w:pPr>
      <w:r>
        <w:t xml:space="preserve">Task-5- </w:t>
      </w:r>
      <w:r w:rsidR="006C7CEE">
        <w:t>Cybercrime Awareness</w:t>
      </w:r>
    </w:p>
    <w:p w14:paraId="341AA1E3" w14:textId="72B6F29C" w:rsidR="00501DC6" w:rsidRPr="00501DC6" w:rsidRDefault="00501DC6" w:rsidP="00501DC6">
      <w:pPr>
        <w:jc w:val="center"/>
        <w:rPr>
          <w:sz w:val="36"/>
          <w:szCs w:val="36"/>
        </w:rPr>
      </w:pPr>
      <w:r w:rsidRPr="00501DC6">
        <w:rPr>
          <w:sz w:val="36"/>
          <w:szCs w:val="36"/>
        </w:rPr>
        <w:t>In this task, I explored cybercrime awareness, focusing on online fraud and safety practices. I learned about how cybercrimes such as phishing and UPI fraud occur and how individuals are targeted. What surprised me most was how easily people can fall victim to such scams due to lack of awareness.</w:t>
      </w:r>
    </w:p>
    <w:p w14:paraId="5224C80A" w14:textId="7CC14BA4" w:rsidR="006C7CEE" w:rsidRDefault="00501DC6" w:rsidP="00501DC6">
      <w:pPr>
        <w:jc w:val="center"/>
        <w:rPr>
          <w:sz w:val="36"/>
          <w:szCs w:val="36"/>
        </w:rPr>
      </w:pPr>
      <w:r w:rsidRPr="00501DC6">
        <w:rPr>
          <w:sz w:val="36"/>
          <w:szCs w:val="36"/>
        </w:rPr>
        <w:t>This task made me realize the importance of being cautious while using digital platforms. I will personally ensure that I do not share sensitive information online and always verify links and messages before responding. Overall, this activity helped me become more aware of online threats and adopt safer digital habits.</w:t>
      </w:r>
    </w:p>
    <w:p w14:paraId="367A61BD" w14:textId="77777777" w:rsidR="00501DC6" w:rsidRDefault="00501DC6" w:rsidP="00501DC6">
      <w:pPr>
        <w:jc w:val="center"/>
        <w:rPr>
          <w:sz w:val="36"/>
          <w:szCs w:val="36"/>
        </w:rPr>
      </w:pPr>
    </w:p>
    <w:p w14:paraId="108490E3" w14:textId="77777777" w:rsidR="00501DC6" w:rsidRDefault="00501DC6" w:rsidP="00501DC6">
      <w:pPr>
        <w:jc w:val="center"/>
        <w:rPr>
          <w:sz w:val="36"/>
          <w:szCs w:val="36"/>
        </w:rPr>
      </w:pPr>
    </w:p>
    <w:p w14:paraId="326D6691" w14:textId="77777777" w:rsidR="00501DC6" w:rsidRDefault="00501DC6" w:rsidP="00501DC6">
      <w:pPr>
        <w:jc w:val="center"/>
        <w:rPr>
          <w:sz w:val="36"/>
          <w:szCs w:val="36"/>
        </w:rPr>
      </w:pPr>
    </w:p>
    <w:p w14:paraId="0CE74A22" w14:textId="77777777" w:rsidR="00501DC6" w:rsidRDefault="00501DC6" w:rsidP="00501DC6">
      <w:pPr>
        <w:jc w:val="center"/>
        <w:rPr>
          <w:sz w:val="36"/>
          <w:szCs w:val="36"/>
        </w:rPr>
      </w:pPr>
    </w:p>
    <w:p w14:paraId="2C2904E6" w14:textId="77777777" w:rsidR="00501DC6" w:rsidRDefault="00501DC6" w:rsidP="00501DC6">
      <w:pPr>
        <w:jc w:val="center"/>
        <w:rPr>
          <w:sz w:val="36"/>
          <w:szCs w:val="36"/>
        </w:rPr>
      </w:pPr>
    </w:p>
    <w:p w14:paraId="6A6DA680" w14:textId="77777777" w:rsidR="00F36A27" w:rsidRDefault="00F36A27" w:rsidP="00501DC6">
      <w:pPr>
        <w:pStyle w:val="Title"/>
      </w:pPr>
    </w:p>
    <w:p w14:paraId="6F35DF7C" w14:textId="036590B8" w:rsidR="00501DC6" w:rsidRDefault="00501DC6" w:rsidP="00501DC6">
      <w:pPr>
        <w:pStyle w:val="Title"/>
      </w:pPr>
      <w:r>
        <w:t>Conclusion</w:t>
      </w:r>
    </w:p>
    <w:p w14:paraId="393608C1" w14:textId="1DF493C8" w:rsidR="00501DC6" w:rsidRDefault="00F36A27" w:rsidP="00F36A27">
      <w:pPr>
        <w:jc w:val="center"/>
        <w:rPr>
          <w:sz w:val="36"/>
          <w:szCs w:val="36"/>
        </w:rPr>
      </w:pPr>
      <w:r w:rsidRPr="00F36A27">
        <w:rPr>
          <w:sz w:val="36"/>
          <w:szCs w:val="36"/>
        </w:rPr>
        <w:t>This project helped me understand the importance of digital literacy and its role in academic and professional life. Through different tasks, I gained knowledge about digital tools, online safety, professional communication, and cybercrime awareness. I also developed practical skills such as creating a digital portfolio, designing an infographic, and using online platforms effectively. This project has encouraged me to maintain a responsible digital presence and continue improving my technical skills. Overall, it was a valuable learning experience that will benefit me in the future.</w:t>
      </w:r>
    </w:p>
    <w:p w14:paraId="1A7175A4" w14:textId="77777777" w:rsidR="00F36A27" w:rsidRDefault="00F36A27" w:rsidP="00F36A27">
      <w:pPr>
        <w:jc w:val="center"/>
        <w:rPr>
          <w:sz w:val="36"/>
          <w:szCs w:val="36"/>
        </w:rPr>
      </w:pPr>
    </w:p>
    <w:p w14:paraId="563CBD58" w14:textId="77777777" w:rsidR="00F36A27" w:rsidRDefault="00F36A27" w:rsidP="00F36A27">
      <w:pPr>
        <w:jc w:val="center"/>
        <w:rPr>
          <w:sz w:val="36"/>
          <w:szCs w:val="36"/>
        </w:rPr>
      </w:pPr>
    </w:p>
    <w:p w14:paraId="64C5779D" w14:textId="77777777" w:rsidR="00F36A27" w:rsidRDefault="00F36A27" w:rsidP="00F36A27">
      <w:pPr>
        <w:jc w:val="center"/>
        <w:rPr>
          <w:sz w:val="36"/>
          <w:szCs w:val="36"/>
        </w:rPr>
      </w:pPr>
    </w:p>
    <w:p w14:paraId="12B24233" w14:textId="77777777" w:rsidR="00F36A27" w:rsidRDefault="00F36A27" w:rsidP="00F36A27">
      <w:pPr>
        <w:jc w:val="center"/>
        <w:rPr>
          <w:sz w:val="36"/>
          <w:szCs w:val="36"/>
        </w:rPr>
      </w:pPr>
    </w:p>
    <w:p w14:paraId="7E9531FF" w14:textId="77777777" w:rsidR="00F36A27" w:rsidRDefault="00F36A27" w:rsidP="00F36A27">
      <w:pPr>
        <w:jc w:val="center"/>
        <w:rPr>
          <w:sz w:val="36"/>
          <w:szCs w:val="36"/>
        </w:rPr>
      </w:pPr>
    </w:p>
    <w:p w14:paraId="2C3376D7" w14:textId="77777777" w:rsidR="00F36A27" w:rsidRDefault="00F36A27" w:rsidP="00F36A27">
      <w:pPr>
        <w:jc w:val="center"/>
        <w:rPr>
          <w:sz w:val="36"/>
          <w:szCs w:val="36"/>
        </w:rPr>
      </w:pPr>
    </w:p>
    <w:p w14:paraId="64576E38" w14:textId="77777777" w:rsidR="00F36A27" w:rsidRDefault="00F36A27" w:rsidP="00F36A27">
      <w:pPr>
        <w:jc w:val="center"/>
        <w:rPr>
          <w:sz w:val="36"/>
          <w:szCs w:val="36"/>
        </w:rPr>
      </w:pPr>
    </w:p>
    <w:p w14:paraId="6667C245" w14:textId="5F85EF85" w:rsidR="00F36A27" w:rsidRDefault="00F36A27" w:rsidP="00F36A27">
      <w:pPr>
        <w:pStyle w:val="Title"/>
      </w:pPr>
      <w:r>
        <w:t>References</w:t>
      </w:r>
    </w:p>
    <w:p w14:paraId="089D044F" w14:textId="326FBB9C" w:rsidR="00F36A27" w:rsidRPr="005D6E03" w:rsidRDefault="00161FCA" w:rsidP="005D6E03">
      <w:pPr>
        <w:pStyle w:val="ListParagraph"/>
        <w:numPr>
          <w:ilvl w:val="0"/>
          <w:numId w:val="16"/>
        </w:numPr>
        <w:rPr>
          <w:sz w:val="36"/>
          <w:szCs w:val="36"/>
        </w:rPr>
      </w:pPr>
      <w:r w:rsidRPr="005D6E03">
        <w:rPr>
          <w:sz w:val="36"/>
          <w:szCs w:val="36"/>
        </w:rPr>
        <w:t>Canva</w:t>
      </w:r>
    </w:p>
    <w:p w14:paraId="6F672988" w14:textId="54AF669B" w:rsidR="00161FCA" w:rsidRPr="005D6E03" w:rsidRDefault="00161FCA" w:rsidP="005D6E03">
      <w:pPr>
        <w:pStyle w:val="ListParagraph"/>
        <w:numPr>
          <w:ilvl w:val="0"/>
          <w:numId w:val="16"/>
        </w:numPr>
        <w:rPr>
          <w:sz w:val="36"/>
          <w:szCs w:val="36"/>
        </w:rPr>
      </w:pPr>
      <w:r w:rsidRPr="005D6E03">
        <w:rPr>
          <w:sz w:val="36"/>
          <w:szCs w:val="36"/>
        </w:rPr>
        <w:t>GitHub</w:t>
      </w:r>
    </w:p>
    <w:p w14:paraId="6B94B629" w14:textId="28219A35" w:rsidR="00161FCA" w:rsidRPr="005D6E03" w:rsidRDefault="00161FCA" w:rsidP="005D6E03">
      <w:pPr>
        <w:pStyle w:val="ListParagraph"/>
        <w:numPr>
          <w:ilvl w:val="0"/>
          <w:numId w:val="16"/>
        </w:numPr>
        <w:rPr>
          <w:sz w:val="36"/>
          <w:szCs w:val="36"/>
        </w:rPr>
      </w:pPr>
      <w:r w:rsidRPr="005D6E03">
        <w:rPr>
          <w:sz w:val="36"/>
          <w:szCs w:val="36"/>
        </w:rPr>
        <w:t>LinkedIn</w:t>
      </w:r>
    </w:p>
    <w:p w14:paraId="3E4FD957" w14:textId="059205EA" w:rsidR="00161FCA" w:rsidRPr="005D6E03" w:rsidRDefault="00161FCA" w:rsidP="005D6E03">
      <w:pPr>
        <w:pStyle w:val="ListParagraph"/>
        <w:numPr>
          <w:ilvl w:val="0"/>
          <w:numId w:val="16"/>
        </w:numPr>
        <w:rPr>
          <w:sz w:val="36"/>
          <w:szCs w:val="36"/>
        </w:rPr>
      </w:pPr>
      <w:r w:rsidRPr="005D6E03">
        <w:rPr>
          <w:sz w:val="36"/>
          <w:szCs w:val="36"/>
        </w:rPr>
        <w:t>Kaggle</w:t>
      </w:r>
    </w:p>
    <w:p w14:paraId="7D5B2B86" w14:textId="407F5DC3" w:rsidR="00161FCA" w:rsidRPr="005D6E03" w:rsidRDefault="00161FCA" w:rsidP="005D6E03">
      <w:pPr>
        <w:pStyle w:val="ListParagraph"/>
        <w:numPr>
          <w:ilvl w:val="0"/>
          <w:numId w:val="16"/>
        </w:numPr>
        <w:rPr>
          <w:sz w:val="36"/>
          <w:szCs w:val="36"/>
        </w:rPr>
      </w:pPr>
      <w:proofErr w:type="spellStart"/>
      <w:r w:rsidRPr="005D6E03">
        <w:rPr>
          <w:sz w:val="36"/>
          <w:szCs w:val="36"/>
        </w:rPr>
        <w:t>HackerRank</w:t>
      </w:r>
      <w:proofErr w:type="spellEnd"/>
    </w:p>
    <w:p w14:paraId="46E13E0E" w14:textId="4B85D2E7" w:rsidR="00161FCA" w:rsidRPr="005D6E03" w:rsidRDefault="00161FCA" w:rsidP="005D6E03">
      <w:pPr>
        <w:pStyle w:val="ListParagraph"/>
        <w:numPr>
          <w:ilvl w:val="0"/>
          <w:numId w:val="16"/>
        </w:numPr>
        <w:rPr>
          <w:sz w:val="36"/>
          <w:szCs w:val="36"/>
        </w:rPr>
      </w:pPr>
      <w:r w:rsidRPr="005D6E03">
        <w:rPr>
          <w:sz w:val="36"/>
          <w:szCs w:val="36"/>
        </w:rPr>
        <w:t>Google Forms</w:t>
      </w:r>
    </w:p>
    <w:p w14:paraId="4E9DF098" w14:textId="5B39336B" w:rsidR="00161FCA" w:rsidRDefault="005D6E03" w:rsidP="005D6E03">
      <w:pPr>
        <w:pStyle w:val="ListParagraph"/>
        <w:numPr>
          <w:ilvl w:val="0"/>
          <w:numId w:val="16"/>
        </w:numPr>
        <w:rPr>
          <w:sz w:val="36"/>
          <w:szCs w:val="36"/>
        </w:rPr>
      </w:pPr>
      <w:r w:rsidRPr="005D6E03">
        <w:rPr>
          <w:sz w:val="36"/>
          <w:szCs w:val="36"/>
        </w:rPr>
        <w:t>National Cyber Crime Portal</w:t>
      </w:r>
    </w:p>
    <w:p w14:paraId="62B108B2" w14:textId="72D9D0F3" w:rsidR="005D6E03" w:rsidRDefault="005D6E03" w:rsidP="005D6E03">
      <w:pPr>
        <w:pStyle w:val="ListParagraph"/>
        <w:numPr>
          <w:ilvl w:val="0"/>
          <w:numId w:val="16"/>
        </w:numPr>
        <w:rPr>
          <w:sz w:val="36"/>
          <w:szCs w:val="36"/>
        </w:rPr>
      </w:pPr>
      <w:r>
        <w:rPr>
          <w:sz w:val="36"/>
          <w:szCs w:val="36"/>
        </w:rPr>
        <w:t>Google</w:t>
      </w:r>
    </w:p>
    <w:p w14:paraId="7D1B35BC" w14:textId="347B2A99" w:rsidR="005D6E03" w:rsidRPr="005D6E03" w:rsidRDefault="005D6E03" w:rsidP="005D6E03">
      <w:pPr>
        <w:pStyle w:val="ListParagraph"/>
        <w:numPr>
          <w:ilvl w:val="0"/>
          <w:numId w:val="16"/>
        </w:numPr>
        <w:rPr>
          <w:sz w:val="36"/>
          <w:szCs w:val="36"/>
        </w:rPr>
      </w:pPr>
      <w:r>
        <w:rPr>
          <w:sz w:val="36"/>
          <w:szCs w:val="36"/>
        </w:rPr>
        <w:t>Chat</w:t>
      </w:r>
      <w:r w:rsidR="005F5BCA">
        <w:rPr>
          <w:sz w:val="36"/>
          <w:szCs w:val="36"/>
        </w:rPr>
        <w:t>GPT</w:t>
      </w:r>
    </w:p>
    <w:sectPr w:rsidR="005D6E03" w:rsidRPr="005D6E03">
      <w:footerReference w:type="default" r:id="rId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39E2" w14:textId="77777777" w:rsidR="004E7975" w:rsidRDefault="004E7975" w:rsidP="00C6554A">
      <w:pPr>
        <w:spacing w:before="0" w:after="0" w:line="240" w:lineRule="auto"/>
      </w:pPr>
      <w:r>
        <w:separator/>
      </w:r>
    </w:p>
  </w:endnote>
  <w:endnote w:type="continuationSeparator" w:id="0">
    <w:p w14:paraId="0049C8D3" w14:textId="77777777" w:rsidR="004E7975" w:rsidRDefault="004E7975"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A019"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43417" w14:textId="77777777" w:rsidR="004E7975" w:rsidRDefault="004E7975" w:rsidP="00C6554A">
      <w:pPr>
        <w:spacing w:before="0" w:after="0" w:line="240" w:lineRule="auto"/>
      </w:pPr>
      <w:r>
        <w:separator/>
      </w:r>
    </w:p>
  </w:footnote>
  <w:footnote w:type="continuationSeparator" w:id="0">
    <w:p w14:paraId="5A464163" w14:textId="77777777" w:rsidR="004E7975" w:rsidRDefault="004E7975"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B07323"/>
    <w:multiLevelType w:val="hybridMultilevel"/>
    <w:tmpl w:val="C0CCDD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4818345">
    <w:abstractNumId w:val="9"/>
  </w:num>
  <w:num w:numId="2" w16cid:durableId="1241214099">
    <w:abstractNumId w:val="8"/>
  </w:num>
  <w:num w:numId="3" w16cid:durableId="847912227">
    <w:abstractNumId w:val="8"/>
  </w:num>
  <w:num w:numId="4" w16cid:durableId="46534011">
    <w:abstractNumId w:val="9"/>
  </w:num>
  <w:num w:numId="5" w16cid:durableId="1882788617">
    <w:abstractNumId w:val="12"/>
  </w:num>
  <w:num w:numId="6" w16cid:durableId="1315639988">
    <w:abstractNumId w:val="10"/>
  </w:num>
  <w:num w:numId="7" w16cid:durableId="314843602">
    <w:abstractNumId w:val="11"/>
  </w:num>
  <w:num w:numId="8" w16cid:durableId="1712536766">
    <w:abstractNumId w:val="7"/>
  </w:num>
  <w:num w:numId="9" w16cid:durableId="1687168831">
    <w:abstractNumId w:val="6"/>
  </w:num>
  <w:num w:numId="10" w16cid:durableId="1639647155">
    <w:abstractNumId w:val="5"/>
  </w:num>
  <w:num w:numId="11" w16cid:durableId="1793591240">
    <w:abstractNumId w:val="4"/>
  </w:num>
  <w:num w:numId="12" w16cid:durableId="1863275583">
    <w:abstractNumId w:val="3"/>
  </w:num>
  <w:num w:numId="13" w16cid:durableId="182062414">
    <w:abstractNumId w:val="2"/>
  </w:num>
  <w:num w:numId="14" w16cid:durableId="2036885144">
    <w:abstractNumId w:val="1"/>
  </w:num>
  <w:num w:numId="15" w16cid:durableId="1571117984">
    <w:abstractNumId w:val="0"/>
  </w:num>
  <w:num w:numId="16" w16cid:durableId="15493431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1F"/>
    <w:rsid w:val="001076AA"/>
    <w:rsid w:val="00161FCA"/>
    <w:rsid w:val="00180B07"/>
    <w:rsid w:val="001F0BB5"/>
    <w:rsid w:val="00204302"/>
    <w:rsid w:val="0023790E"/>
    <w:rsid w:val="002554CD"/>
    <w:rsid w:val="00293B83"/>
    <w:rsid w:val="002B4294"/>
    <w:rsid w:val="002C59EE"/>
    <w:rsid w:val="002D0A88"/>
    <w:rsid w:val="002E1D96"/>
    <w:rsid w:val="00305721"/>
    <w:rsid w:val="00331C3F"/>
    <w:rsid w:val="00333D0D"/>
    <w:rsid w:val="003D3DDF"/>
    <w:rsid w:val="004B71AF"/>
    <w:rsid w:val="004C049F"/>
    <w:rsid w:val="004E7975"/>
    <w:rsid w:val="005000E2"/>
    <w:rsid w:val="00501DC6"/>
    <w:rsid w:val="00512E7A"/>
    <w:rsid w:val="00557134"/>
    <w:rsid w:val="005D6E03"/>
    <w:rsid w:val="005F5BCA"/>
    <w:rsid w:val="006A3CE7"/>
    <w:rsid w:val="006B4233"/>
    <w:rsid w:val="006C7CEE"/>
    <w:rsid w:val="006E6894"/>
    <w:rsid w:val="00706F96"/>
    <w:rsid w:val="00846255"/>
    <w:rsid w:val="00932F24"/>
    <w:rsid w:val="009E32C0"/>
    <w:rsid w:val="009E7C42"/>
    <w:rsid w:val="009F061F"/>
    <w:rsid w:val="009F5AF3"/>
    <w:rsid w:val="00A22D9F"/>
    <w:rsid w:val="00AD531D"/>
    <w:rsid w:val="00AD682D"/>
    <w:rsid w:val="00B0008F"/>
    <w:rsid w:val="00B24F5E"/>
    <w:rsid w:val="00B410F2"/>
    <w:rsid w:val="00B603E9"/>
    <w:rsid w:val="00B96C49"/>
    <w:rsid w:val="00BF14F9"/>
    <w:rsid w:val="00C6554A"/>
    <w:rsid w:val="00C859D7"/>
    <w:rsid w:val="00D12ED8"/>
    <w:rsid w:val="00D95836"/>
    <w:rsid w:val="00DE22A3"/>
    <w:rsid w:val="00DF24F9"/>
    <w:rsid w:val="00ED7C44"/>
    <w:rsid w:val="00F247DE"/>
    <w:rsid w:val="00F36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95AC3"/>
  <w15:chartTrackingRefBased/>
  <w15:docId w15:val="{3480D525-32B7-4CD0-A07F-A76922B1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5D6E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urya\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374</TotalTime>
  <Pages>9</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dc:creator>
  <cp:keywords/>
  <dc:description/>
  <cp:lastModifiedBy>Shaurya Sharma</cp:lastModifiedBy>
  <cp:revision>42</cp:revision>
  <dcterms:created xsi:type="dcterms:W3CDTF">2026-03-22T11:51:00Z</dcterms:created>
  <dcterms:modified xsi:type="dcterms:W3CDTF">2026-03-22T18:08:00Z</dcterms:modified>
</cp:coreProperties>
</file>